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ED3755" w14:paraId="2C8EBBFB" w14:textId="77777777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C607E" w14:textId="77777777" w:rsidR="00ED3755" w:rsidRDefault="0043725E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67443616" wp14:editId="3EDBEACB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27E7985" w14:textId="77777777" w:rsidR="00ED3755" w:rsidRDefault="00ED3755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8C28D" w14:textId="77777777" w:rsidR="00ED3755" w:rsidRDefault="00ED375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501C6FE4" w14:textId="77777777" w:rsidR="00ED3755" w:rsidRDefault="0043725E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6DFD6168" w14:textId="77777777" w:rsidR="00ED3755" w:rsidRDefault="00ED375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ED3755" w14:paraId="6AD493D8" w14:textId="77777777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E66EB" w14:textId="77777777" w:rsidR="00ED3755" w:rsidRDefault="00ED375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5B4F444C" w14:textId="77777777" w:rsidR="00ED3755" w:rsidRDefault="0043725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0AFC0C6D" w14:textId="77777777" w:rsidR="00ED3755" w:rsidRDefault="00ED375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56BE5" w14:textId="77777777" w:rsidR="00ED3755" w:rsidRDefault="00ED375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6DB8EFCE" w14:textId="77777777" w:rsidR="00ED3755" w:rsidRDefault="0043725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7838A67F" w14:textId="77777777" w:rsidR="00ED3755" w:rsidRDefault="00ED3755">
      <w:pPr>
        <w:pStyle w:val="Standard"/>
      </w:pPr>
    </w:p>
    <w:p w14:paraId="30585F08" w14:textId="77777777" w:rsidR="00ED3755" w:rsidRDefault="00ED3755">
      <w:pPr>
        <w:pStyle w:val="Standard"/>
      </w:pPr>
    </w:p>
    <w:p w14:paraId="49428A5A" w14:textId="77777777" w:rsidR="00ED3755" w:rsidRDefault="0043725E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18C26D5F" w14:textId="77777777" w:rsidR="00ED3755" w:rsidRDefault="0043725E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75EAA4B5" w14:textId="77777777" w:rsidR="00ED3755" w:rsidRDefault="0043725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CB50CE" wp14:editId="33E7A742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4979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ED3755" w14:paraId="40D9469C" w14:textId="77777777">
        <w:tblPrEx>
          <w:tblCellMar>
            <w:top w:w="0" w:type="dxa"/>
            <w:bottom w:w="0" w:type="dxa"/>
          </w:tblCellMar>
        </w:tblPrEx>
        <w:trPr>
          <w:trHeight w:val="797"/>
        </w:trPr>
        <w:tc>
          <w:tcPr>
            <w:tcW w:w="36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B3BB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9A4F011" w14:textId="77777777" w:rsidR="00ED3755" w:rsidRDefault="004372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Profesor: </w:t>
            </w:r>
          </w:p>
        </w:tc>
        <w:tc>
          <w:tcPr>
            <w:tcW w:w="685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A7B90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2C8336C7" w14:textId="77777777" w:rsidR="00ED3755" w:rsidRDefault="0043725E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Karina García Morales</w:t>
            </w:r>
          </w:p>
        </w:tc>
      </w:tr>
      <w:tr w:rsidR="00ED3755" w14:paraId="334C45E1" w14:textId="77777777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6B219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69B6AB5" w14:textId="77777777" w:rsidR="00ED3755" w:rsidRDefault="004372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984BB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4C45F81D" w14:textId="77777777" w:rsidR="00ED3755" w:rsidRDefault="0043725E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 xml:space="preserve">Fundamentos de programación </w:t>
            </w:r>
          </w:p>
        </w:tc>
      </w:tr>
      <w:tr w:rsidR="00ED3755" w14:paraId="56E3A191" w14:textId="77777777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19E4F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C300CE" w14:textId="77777777" w:rsidR="00ED3755" w:rsidRDefault="004372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2E34E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21D72CEF" w14:textId="77777777" w:rsidR="00ED3755" w:rsidRDefault="0043725E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20</w:t>
            </w:r>
          </w:p>
        </w:tc>
      </w:tr>
      <w:tr w:rsidR="00ED3755" w14:paraId="212AC81B" w14:textId="77777777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A2239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0BFC9CA" w14:textId="77777777" w:rsidR="00ED3755" w:rsidRDefault="004372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No de </w:t>
            </w: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Práctica(s):</w:t>
            </w:r>
          </w:p>
        </w:tc>
        <w:tc>
          <w:tcPr>
            <w:tcW w:w="6854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CFF35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7FC77043" w14:textId="21559C60" w:rsidR="00ED3755" w:rsidRDefault="00DC7012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1</w:t>
            </w:r>
          </w:p>
        </w:tc>
      </w:tr>
      <w:tr w:rsidR="00ED3755" w14:paraId="3A67D60B" w14:textId="77777777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B80C4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8978138" w14:textId="77777777" w:rsidR="00ED3755" w:rsidRDefault="004372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52D04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33DCD86E" w14:textId="77777777" w:rsidR="00ED3755" w:rsidRDefault="0043725E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Gilberto Jehudiel Toledano Cuevas</w:t>
            </w:r>
          </w:p>
        </w:tc>
      </w:tr>
      <w:tr w:rsidR="00ED3755" w14:paraId="441D58A7" w14:textId="77777777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B34EB" w14:textId="77777777" w:rsidR="00ED3755" w:rsidRDefault="0043725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9FBCE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39BDDEE9" w14:textId="77777777" w:rsidR="00ED3755" w:rsidRDefault="0043725E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N/A</w:t>
            </w:r>
          </w:p>
        </w:tc>
      </w:tr>
      <w:tr w:rsidR="00ED3755" w14:paraId="14006612" w14:textId="77777777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DEC780" w14:textId="77777777" w:rsidR="00ED3755" w:rsidRDefault="00ED375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1984241" w14:textId="77777777" w:rsidR="00ED3755" w:rsidRDefault="0043725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620D3" w14:textId="77777777" w:rsidR="00DC7012" w:rsidRDefault="00DC7012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1627E81D" w14:textId="65297EFE" w:rsidR="00ED3755" w:rsidRDefault="00DC7012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4</w:t>
            </w:r>
            <w:r w:rsidR="008A615C">
              <w:rPr>
                <w:sz w:val="30"/>
                <w:szCs w:val="30"/>
                <w:lang w:val="es-MX"/>
              </w:rPr>
              <w:t>5</w:t>
            </w:r>
          </w:p>
        </w:tc>
      </w:tr>
      <w:tr w:rsidR="00ED3755" w14:paraId="0137C02B" w14:textId="77777777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88997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5A369E1" w14:textId="77777777" w:rsidR="00ED3755" w:rsidRDefault="004372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1B8AC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1DB699D2" w14:textId="77777777" w:rsidR="00ED3755" w:rsidRDefault="0043725E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2020-1</w:t>
            </w:r>
          </w:p>
        </w:tc>
      </w:tr>
      <w:tr w:rsidR="00ED3755" w14:paraId="5DA48C7A" w14:textId="77777777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3F1E9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7F44BA4" w14:textId="77777777" w:rsidR="00ED3755" w:rsidRDefault="0043725E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6A945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34989BFA" w14:textId="77777777" w:rsidR="00ED3755" w:rsidRDefault="0043725E">
            <w:pPr>
              <w:pStyle w:val="TableContents"/>
              <w:rPr>
                <w:sz w:val="30"/>
                <w:szCs w:val="30"/>
                <w:lang w:val="es-MX"/>
              </w:rPr>
            </w:pPr>
            <w:r>
              <w:rPr>
                <w:sz w:val="30"/>
                <w:szCs w:val="30"/>
                <w:lang w:val="es-MX"/>
              </w:rPr>
              <w:t>6/Octubre/2020</w:t>
            </w:r>
          </w:p>
        </w:tc>
      </w:tr>
      <w:tr w:rsidR="00ED3755" w14:paraId="7B9EF87C" w14:textId="77777777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E092D" w14:textId="77777777" w:rsidR="00ED3755" w:rsidRDefault="00ED375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BA2C98F" w14:textId="77777777" w:rsidR="00ED3755" w:rsidRDefault="0043725E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B2DFD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  <w:p w14:paraId="50C04835" w14:textId="77777777" w:rsidR="00ED3755" w:rsidRDefault="00ED3755">
            <w:pPr>
              <w:pStyle w:val="TableContents"/>
              <w:rPr>
                <w:sz w:val="30"/>
                <w:szCs w:val="30"/>
                <w:lang w:val="es-MX"/>
              </w:rPr>
            </w:pPr>
          </w:p>
        </w:tc>
      </w:tr>
      <w:tr w:rsidR="00ED3755" w14:paraId="58770969" w14:textId="77777777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FA815" w14:textId="77777777" w:rsidR="00ED3755" w:rsidRDefault="00ED3755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FEAFF" w14:textId="77777777" w:rsidR="00ED3755" w:rsidRDefault="00ED3755">
            <w:pPr>
              <w:pStyle w:val="TableContents"/>
              <w:ind w:left="629"/>
              <w:rPr>
                <w:sz w:val="30"/>
                <w:szCs w:val="30"/>
                <w:lang w:val="es-MX"/>
              </w:rPr>
            </w:pPr>
          </w:p>
        </w:tc>
      </w:tr>
    </w:tbl>
    <w:p w14:paraId="69B0D3A3" w14:textId="77777777" w:rsidR="00ED3755" w:rsidRDefault="00ED3755">
      <w:pPr>
        <w:pStyle w:val="Standard"/>
      </w:pPr>
    </w:p>
    <w:p w14:paraId="3FB413E5" w14:textId="77777777" w:rsidR="00ED3755" w:rsidRDefault="00ED3755">
      <w:pPr>
        <w:pStyle w:val="Standard"/>
      </w:pPr>
    </w:p>
    <w:p w14:paraId="7A6BFF72" w14:textId="77777777" w:rsidR="00ED3755" w:rsidRDefault="0043725E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 xml:space="preserve">CALIFICACIÓN: </w:t>
      </w:r>
      <w:r>
        <w:rPr>
          <w:rFonts w:ascii="Calibri" w:hAnsi="Calibri"/>
          <w:color w:val="000000"/>
          <w:sz w:val="52"/>
        </w:rPr>
        <w:t>__________</w:t>
      </w:r>
    </w:p>
    <w:p w14:paraId="1C33AEA7" w14:textId="77777777" w:rsidR="00ED3755" w:rsidRDefault="00ED3755">
      <w:pPr>
        <w:pStyle w:val="Standard"/>
        <w:rPr>
          <w:rFonts w:ascii="Calibri" w:hAnsi="Calibri"/>
          <w:color w:val="000000"/>
          <w:sz w:val="52"/>
        </w:rPr>
      </w:pPr>
    </w:p>
    <w:p w14:paraId="05C0086D" w14:textId="77777777" w:rsidR="00ED3755" w:rsidRDefault="00ED3755">
      <w:pPr>
        <w:pStyle w:val="Standard"/>
        <w:rPr>
          <w:rFonts w:ascii="Calibri" w:hAnsi="Calibri"/>
          <w:color w:val="000000"/>
          <w:sz w:val="52"/>
        </w:rPr>
      </w:pPr>
    </w:p>
    <w:p w14:paraId="2209A679" w14:textId="3446148F" w:rsidR="00ED3755" w:rsidRDefault="00DC7012">
      <w:pPr>
        <w:tabs>
          <w:tab w:val="left" w:pos="1515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</w:t>
      </w:r>
    </w:p>
    <w:p w14:paraId="7F8F8EC8" w14:textId="62E1D199" w:rsidR="00DC7012" w:rsidRDefault="00DC7012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>Descubrir y analizar herramientas de software que se ofrecen en internet que permiten realizar actividades y trabajos académicos de forma organizada y profesional a lo largo de la vida escolar, tales como manejo de repositorios de almacenamiento y buscadores con funciones avanzadas.</w:t>
      </w:r>
    </w:p>
    <w:p w14:paraId="0C32B360" w14:textId="41AF939A" w:rsidR="00DC7012" w:rsidRDefault="00DC7012">
      <w:pPr>
        <w:tabs>
          <w:tab w:val="left" w:pos="1515"/>
        </w:tabs>
        <w:rPr>
          <w:rFonts w:ascii="Arial" w:hAnsi="Arial" w:cs="Arial"/>
        </w:rPr>
      </w:pPr>
    </w:p>
    <w:p w14:paraId="07BE5FF4" w14:textId="46011BFF" w:rsidR="00AA61C0" w:rsidRDefault="00AA61C0">
      <w:pPr>
        <w:tabs>
          <w:tab w:val="left" w:pos="1515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Ejercicios en clase</w:t>
      </w:r>
    </w:p>
    <w:p w14:paraId="339BE3AC" w14:textId="7E7A15BF" w:rsidR="00AA61C0" w:rsidRDefault="00AA61C0">
      <w:pPr>
        <w:tabs>
          <w:tab w:val="left" w:pos="1515"/>
        </w:tabs>
        <w:rPr>
          <w:rFonts w:ascii="Arial" w:hAnsi="Arial" w:cs="Arial"/>
        </w:rPr>
      </w:pPr>
    </w:p>
    <w:p w14:paraId="2CA13F8B" w14:textId="6A145289" w:rsidR="00AA61C0" w:rsidRDefault="00AA61C0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Google </w:t>
      </w:r>
      <w:proofErr w:type="spellStart"/>
      <w:r>
        <w:rPr>
          <w:rFonts w:ascii="Arial" w:hAnsi="Arial" w:cs="Arial"/>
        </w:rPr>
        <w:t>Forms</w:t>
      </w:r>
      <w:proofErr w:type="spellEnd"/>
    </w:p>
    <w:p w14:paraId="4A321C7A" w14:textId="77777777" w:rsidR="008A615C" w:rsidRDefault="008A615C">
      <w:pPr>
        <w:tabs>
          <w:tab w:val="left" w:pos="1515"/>
        </w:tabs>
        <w:rPr>
          <w:noProof/>
        </w:rPr>
      </w:pPr>
    </w:p>
    <w:p w14:paraId="085A7114" w14:textId="72A1F49D" w:rsidR="00AA61C0" w:rsidRDefault="00AA61C0">
      <w:pPr>
        <w:tabs>
          <w:tab w:val="left" w:pos="1515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124D0E" wp14:editId="014C994E">
            <wp:extent cx="6600825" cy="32289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299" r="345"/>
                    <a:stretch/>
                  </pic:blipFill>
                  <pic:spPr bwMode="auto">
                    <a:xfrm>
                      <a:off x="0" y="0"/>
                      <a:ext cx="66008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11EA2" w14:textId="0B70F755" w:rsidR="005E720D" w:rsidRDefault="005E720D">
      <w:pPr>
        <w:tabs>
          <w:tab w:val="left" w:pos="1515"/>
        </w:tabs>
        <w:rPr>
          <w:rFonts w:ascii="Arial" w:hAnsi="Arial" w:cs="Arial"/>
        </w:rPr>
      </w:pPr>
    </w:p>
    <w:p w14:paraId="07CD407D" w14:textId="7352C62C" w:rsidR="005E720D" w:rsidRDefault="005E720D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>ONE NOTE</w:t>
      </w:r>
    </w:p>
    <w:p w14:paraId="68A1AE83" w14:textId="77777777" w:rsidR="008A615C" w:rsidRDefault="008A615C">
      <w:pPr>
        <w:tabs>
          <w:tab w:val="left" w:pos="1515"/>
        </w:tabs>
        <w:rPr>
          <w:noProof/>
        </w:rPr>
      </w:pPr>
    </w:p>
    <w:p w14:paraId="49897FE4" w14:textId="1DB0D2C7" w:rsidR="005E720D" w:rsidRDefault="005E720D">
      <w:pPr>
        <w:tabs>
          <w:tab w:val="left" w:pos="1515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051C82" wp14:editId="46D8B729">
            <wp:extent cx="6572250" cy="3219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13555" r="776"/>
                    <a:stretch/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2D816" w14:textId="53789BE2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5501096A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1564D7FF" w14:textId="7538164A" w:rsidR="005E720D" w:rsidRDefault="005E720D">
      <w:pPr>
        <w:tabs>
          <w:tab w:val="left" w:pos="1515"/>
        </w:tabs>
        <w:rPr>
          <w:rFonts w:ascii="Arial" w:hAnsi="Arial" w:cs="Arial"/>
        </w:rPr>
      </w:pPr>
    </w:p>
    <w:p w14:paraId="3A5F396E" w14:textId="57631846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BUSCADORES DE INTERNET: CARACTERISTICAS DE BUSQUEDA</w:t>
      </w:r>
    </w:p>
    <w:p w14:paraId="0FA70D79" w14:textId="566299EA" w:rsidR="003C3326" w:rsidRDefault="003C3326">
      <w:pPr>
        <w:tabs>
          <w:tab w:val="left" w:pos="1515"/>
        </w:tabs>
        <w:rPr>
          <w:rFonts w:ascii="Arial" w:hAnsi="Arial" w:cs="Arial"/>
        </w:rPr>
      </w:pPr>
    </w:p>
    <w:p w14:paraId="1FB783F8" w14:textId="624FC7FA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1.- </w:t>
      </w:r>
    </w:p>
    <w:p w14:paraId="3951B3B4" w14:textId="77777777" w:rsidR="008A615C" w:rsidRDefault="008A615C">
      <w:pPr>
        <w:tabs>
          <w:tab w:val="left" w:pos="1515"/>
        </w:tabs>
        <w:rPr>
          <w:noProof/>
        </w:rPr>
      </w:pPr>
    </w:p>
    <w:p w14:paraId="29B7A2C7" w14:textId="3E17FD00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C48BED" wp14:editId="6FA5937C">
            <wp:extent cx="6623685" cy="3228975"/>
            <wp:effectExtent l="0" t="0" r="57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299"/>
                    <a:stretch/>
                  </pic:blipFill>
                  <pic:spPr bwMode="auto">
                    <a:xfrm>
                      <a:off x="0" y="0"/>
                      <a:ext cx="662368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01D6" w14:textId="213E482E" w:rsidR="003C3326" w:rsidRDefault="003C3326">
      <w:pPr>
        <w:tabs>
          <w:tab w:val="left" w:pos="1515"/>
        </w:tabs>
        <w:rPr>
          <w:rFonts w:ascii="Arial" w:hAnsi="Arial" w:cs="Arial"/>
        </w:rPr>
      </w:pPr>
    </w:p>
    <w:p w14:paraId="6D63DB29" w14:textId="5DD33681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>2.-</w:t>
      </w:r>
    </w:p>
    <w:p w14:paraId="5D946EF2" w14:textId="77777777" w:rsidR="008A615C" w:rsidRDefault="008A615C">
      <w:pPr>
        <w:tabs>
          <w:tab w:val="left" w:pos="1515"/>
        </w:tabs>
        <w:rPr>
          <w:noProof/>
        </w:rPr>
      </w:pPr>
    </w:p>
    <w:p w14:paraId="0ADED82B" w14:textId="04EEF0B1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C8399E" wp14:editId="65FBB8D7">
            <wp:extent cx="6562725" cy="32004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067" r="920"/>
                    <a:stretch/>
                  </pic:blipFill>
                  <pic:spPr bwMode="auto">
                    <a:xfrm>
                      <a:off x="0" y="0"/>
                      <a:ext cx="65627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76BE2" w14:textId="384D5360" w:rsidR="003C3326" w:rsidRDefault="003C3326">
      <w:pPr>
        <w:tabs>
          <w:tab w:val="left" w:pos="1515"/>
        </w:tabs>
        <w:rPr>
          <w:rFonts w:ascii="Arial" w:hAnsi="Arial" w:cs="Arial"/>
        </w:rPr>
      </w:pPr>
    </w:p>
    <w:p w14:paraId="68E70F93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4AC7C79F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1A3DEE58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304DFEEF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3518265E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4F79BB9A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17A9D574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4DA11EE1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300E99D9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09846A89" w14:textId="392A8A76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3.-</w:t>
      </w:r>
    </w:p>
    <w:p w14:paraId="7A721C9E" w14:textId="77777777" w:rsidR="008A615C" w:rsidRDefault="008A615C">
      <w:pPr>
        <w:tabs>
          <w:tab w:val="left" w:pos="1515"/>
        </w:tabs>
        <w:rPr>
          <w:noProof/>
        </w:rPr>
      </w:pPr>
    </w:p>
    <w:p w14:paraId="55A31611" w14:textId="06C0E12C" w:rsidR="00BF0D5A" w:rsidRDefault="003C3326">
      <w:pPr>
        <w:tabs>
          <w:tab w:val="left" w:pos="1515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845DCC" wp14:editId="04F07B84">
            <wp:extent cx="6623685" cy="323850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043"/>
                    <a:stretch/>
                  </pic:blipFill>
                  <pic:spPr bwMode="auto">
                    <a:xfrm>
                      <a:off x="0" y="0"/>
                      <a:ext cx="662368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7697" w14:textId="77777777" w:rsidR="00BF0D5A" w:rsidRDefault="00BF0D5A">
      <w:pPr>
        <w:tabs>
          <w:tab w:val="left" w:pos="1515"/>
        </w:tabs>
        <w:rPr>
          <w:rFonts w:ascii="Arial" w:hAnsi="Arial" w:cs="Arial"/>
        </w:rPr>
      </w:pPr>
    </w:p>
    <w:p w14:paraId="6193DFBE" w14:textId="77777777" w:rsidR="008A615C" w:rsidRDefault="008A615C">
      <w:pPr>
        <w:tabs>
          <w:tab w:val="left" w:pos="1515"/>
        </w:tabs>
        <w:rPr>
          <w:rFonts w:ascii="Arial" w:hAnsi="Arial" w:cs="Arial"/>
        </w:rPr>
      </w:pPr>
    </w:p>
    <w:p w14:paraId="164ACDB2" w14:textId="308B0D8E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>COMANDOS</w:t>
      </w:r>
    </w:p>
    <w:p w14:paraId="51CC74AA" w14:textId="7B34918C" w:rsidR="003C3326" w:rsidRDefault="003C3326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>1.-</w:t>
      </w:r>
    </w:p>
    <w:p w14:paraId="467B26C0" w14:textId="77777777" w:rsidR="008A615C" w:rsidRDefault="008A615C">
      <w:pPr>
        <w:tabs>
          <w:tab w:val="left" w:pos="1515"/>
        </w:tabs>
        <w:rPr>
          <w:noProof/>
        </w:rPr>
      </w:pPr>
    </w:p>
    <w:p w14:paraId="2AC0B374" w14:textId="66DCFA4C" w:rsidR="003C3326" w:rsidRDefault="00BF0D5A">
      <w:pPr>
        <w:tabs>
          <w:tab w:val="left" w:pos="1515"/>
        </w:tabs>
        <w:rPr>
          <w:noProof/>
        </w:rPr>
      </w:pPr>
      <w:r>
        <w:rPr>
          <w:noProof/>
        </w:rPr>
        <w:drawing>
          <wp:inline distT="0" distB="0" distL="0" distR="0" wp14:anchorId="058E70AD" wp14:editId="60D8590C">
            <wp:extent cx="6600825" cy="32194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55" r="345"/>
                    <a:stretch/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4FD0F" w14:textId="420D1851" w:rsidR="00BF0D5A" w:rsidRDefault="00BF0D5A" w:rsidP="00BF0D5A">
      <w:pPr>
        <w:rPr>
          <w:noProof/>
        </w:rPr>
      </w:pPr>
    </w:p>
    <w:p w14:paraId="0B6ABC89" w14:textId="6EDA32A8" w:rsidR="00BF0D5A" w:rsidRDefault="00BF0D5A" w:rsidP="00BF0D5A">
      <w:pPr>
        <w:tabs>
          <w:tab w:val="left" w:pos="967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907E3B1" w14:textId="77777777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59A74359" w14:textId="77777777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36338121" w14:textId="77777777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671C998A" w14:textId="7D8A783A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4433392A" w14:textId="7C24CFE7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2B48D458" w14:textId="2406FE86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3B5F2A41" w14:textId="77777777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2D0F28E2" w14:textId="77777777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540C8EDC" w14:textId="77777777" w:rsidR="008A615C" w:rsidRDefault="008A615C" w:rsidP="00BF0D5A">
      <w:pPr>
        <w:tabs>
          <w:tab w:val="left" w:pos="9675"/>
        </w:tabs>
        <w:rPr>
          <w:rFonts w:ascii="Arial" w:hAnsi="Arial" w:cs="Arial"/>
        </w:rPr>
      </w:pPr>
    </w:p>
    <w:p w14:paraId="43D64999" w14:textId="39A041E4" w:rsidR="00BF0D5A" w:rsidRDefault="00BF0D5A" w:rsidP="00BF0D5A">
      <w:pPr>
        <w:tabs>
          <w:tab w:val="left" w:pos="967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2.- </w:t>
      </w:r>
    </w:p>
    <w:p w14:paraId="77BD88F3" w14:textId="77777777" w:rsidR="008A615C" w:rsidRDefault="008A615C" w:rsidP="00BF0D5A">
      <w:pPr>
        <w:tabs>
          <w:tab w:val="left" w:pos="9675"/>
        </w:tabs>
        <w:rPr>
          <w:noProof/>
        </w:rPr>
      </w:pPr>
    </w:p>
    <w:p w14:paraId="637A7B02" w14:textId="263C70BB" w:rsidR="007704AF" w:rsidRDefault="007704AF" w:rsidP="00BF0D5A">
      <w:pPr>
        <w:tabs>
          <w:tab w:val="left" w:pos="9675"/>
        </w:tabs>
        <w:rPr>
          <w:noProof/>
        </w:rPr>
      </w:pPr>
      <w:r>
        <w:rPr>
          <w:noProof/>
        </w:rPr>
        <w:drawing>
          <wp:inline distT="0" distB="0" distL="0" distR="0" wp14:anchorId="732B2A0E" wp14:editId="21D93E6C">
            <wp:extent cx="6591300" cy="32099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13811" r="489"/>
                    <a:stretch/>
                  </pic:blipFill>
                  <pic:spPr bwMode="auto">
                    <a:xfrm>
                      <a:off x="0" y="0"/>
                      <a:ext cx="65913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050A0" w14:textId="03B8EC50" w:rsidR="007704AF" w:rsidRPr="007704AF" w:rsidRDefault="007704AF" w:rsidP="007704AF">
      <w:pPr>
        <w:rPr>
          <w:rFonts w:ascii="Arial" w:hAnsi="Arial" w:cs="Arial"/>
        </w:rPr>
      </w:pPr>
    </w:p>
    <w:p w14:paraId="684E735B" w14:textId="24AC500A" w:rsidR="007704AF" w:rsidRDefault="007704AF" w:rsidP="007704AF">
      <w:pPr>
        <w:rPr>
          <w:noProof/>
        </w:rPr>
      </w:pPr>
    </w:p>
    <w:p w14:paraId="01874B48" w14:textId="3E5FACBF" w:rsidR="007704AF" w:rsidRDefault="007704AF" w:rsidP="007704AF">
      <w:pPr>
        <w:ind w:firstLine="720"/>
        <w:rPr>
          <w:rFonts w:ascii="Arial" w:hAnsi="Arial" w:cs="Arial"/>
        </w:rPr>
      </w:pPr>
    </w:p>
    <w:p w14:paraId="6B52799E" w14:textId="080706A8" w:rsidR="007704AF" w:rsidRDefault="007704AF" w:rsidP="007704AF">
      <w:pPr>
        <w:rPr>
          <w:rFonts w:ascii="Arial" w:hAnsi="Arial" w:cs="Arial"/>
        </w:rPr>
      </w:pPr>
    </w:p>
    <w:p w14:paraId="10970C30" w14:textId="0DBB46E9" w:rsidR="007704AF" w:rsidRDefault="007704AF" w:rsidP="007704AF">
      <w:pPr>
        <w:rPr>
          <w:rFonts w:ascii="Arial" w:hAnsi="Arial" w:cs="Arial"/>
        </w:rPr>
      </w:pPr>
    </w:p>
    <w:p w14:paraId="649C1855" w14:textId="535E5DDA" w:rsidR="007704AF" w:rsidRDefault="007704AF" w:rsidP="007704AF">
      <w:pPr>
        <w:rPr>
          <w:rFonts w:ascii="Arial" w:hAnsi="Arial" w:cs="Arial"/>
        </w:rPr>
      </w:pPr>
    </w:p>
    <w:p w14:paraId="66436064" w14:textId="5955DCF7" w:rsidR="007704AF" w:rsidRDefault="007704AF" w:rsidP="007704AF">
      <w:pPr>
        <w:rPr>
          <w:rFonts w:ascii="Arial" w:hAnsi="Arial" w:cs="Arial"/>
        </w:rPr>
      </w:pPr>
      <w:r>
        <w:rPr>
          <w:rFonts w:ascii="Arial" w:hAnsi="Arial" w:cs="Arial"/>
        </w:rPr>
        <w:t>3.-</w:t>
      </w:r>
    </w:p>
    <w:p w14:paraId="3B09DA08" w14:textId="77777777" w:rsidR="008A615C" w:rsidRDefault="008A615C" w:rsidP="007704AF">
      <w:pPr>
        <w:rPr>
          <w:noProof/>
        </w:rPr>
      </w:pPr>
    </w:p>
    <w:p w14:paraId="4E0AD94E" w14:textId="718FF729" w:rsidR="007704AF" w:rsidRDefault="007704AF" w:rsidP="007704A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D1E233" wp14:editId="03551193">
            <wp:extent cx="6572250" cy="3200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14067" r="776"/>
                    <a:stretch/>
                  </pic:blipFill>
                  <pic:spPr bwMode="auto">
                    <a:xfrm>
                      <a:off x="0" y="0"/>
                      <a:ext cx="65722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192" w14:textId="7537324B" w:rsidR="007704AF" w:rsidRDefault="007704AF" w:rsidP="007704AF">
      <w:pPr>
        <w:rPr>
          <w:rFonts w:ascii="Arial" w:hAnsi="Arial" w:cs="Arial"/>
        </w:rPr>
      </w:pPr>
    </w:p>
    <w:p w14:paraId="3C81F95C" w14:textId="77777777" w:rsidR="008A615C" w:rsidRDefault="008A615C" w:rsidP="007704AF">
      <w:pPr>
        <w:rPr>
          <w:rFonts w:ascii="Arial" w:hAnsi="Arial" w:cs="Arial"/>
        </w:rPr>
      </w:pPr>
    </w:p>
    <w:p w14:paraId="25C934A9" w14:textId="77777777" w:rsidR="008A615C" w:rsidRDefault="008A615C" w:rsidP="007704AF">
      <w:pPr>
        <w:rPr>
          <w:rFonts w:ascii="Arial" w:hAnsi="Arial" w:cs="Arial"/>
        </w:rPr>
      </w:pPr>
    </w:p>
    <w:p w14:paraId="22457BE6" w14:textId="77777777" w:rsidR="008A615C" w:rsidRDefault="008A615C" w:rsidP="007704AF">
      <w:pPr>
        <w:rPr>
          <w:rFonts w:ascii="Arial" w:hAnsi="Arial" w:cs="Arial"/>
        </w:rPr>
      </w:pPr>
    </w:p>
    <w:p w14:paraId="7576507F" w14:textId="03FE3250" w:rsidR="008A615C" w:rsidRDefault="008A615C" w:rsidP="007704AF">
      <w:pPr>
        <w:rPr>
          <w:rFonts w:ascii="Arial" w:hAnsi="Arial" w:cs="Arial"/>
        </w:rPr>
      </w:pPr>
    </w:p>
    <w:p w14:paraId="49DCCC87" w14:textId="369F29FD" w:rsidR="008A615C" w:rsidRDefault="008A615C" w:rsidP="007704AF">
      <w:pPr>
        <w:rPr>
          <w:rFonts w:ascii="Arial" w:hAnsi="Arial" w:cs="Arial"/>
        </w:rPr>
      </w:pPr>
    </w:p>
    <w:p w14:paraId="131AABAD" w14:textId="77777777" w:rsidR="008A615C" w:rsidRDefault="008A615C" w:rsidP="007704AF">
      <w:pPr>
        <w:rPr>
          <w:rFonts w:ascii="Arial" w:hAnsi="Arial" w:cs="Arial"/>
        </w:rPr>
      </w:pPr>
    </w:p>
    <w:p w14:paraId="61914DAC" w14:textId="5EAEDD8D" w:rsidR="007704AF" w:rsidRDefault="007704AF" w:rsidP="007704AF">
      <w:pPr>
        <w:rPr>
          <w:rFonts w:ascii="Arial" w:hAnsi="Arial" w:cs="Arial"/>
        </w:rPr>
      </w:pPr>
      <w:r>
        <w:rPr>
          <w:rFonts w:ascii="Arial" w:hAnsi="Arial" w:cs="Arial"/>
        </w:rPr>
        <w:t>CALCULADORA</w:t>
      </w:r>
    </w:p>
    <w:p w14:paraId="282029B7" w14:textId="5C93D770" w:rsidR="007704AF" w:rsidRDefault="007704AF" w:rsidP="007704AF">
      <w:pPr>
        <w:rPr>
          <w:rFonts w:ascii="Arial" w:hAnsi="Arial" w:cs="Arial"/>
        </w:rPr>
      </w:pPr>
      <w:r>
        <w:rPr>
          <w:rFonts w:ascii="Arial" w:hAnsi="Arial" w:cs="Arial"/>
        </w:rPr>
        <w:t>1.-</w:t>
      </w:r>
    </w:p>
    <w:p w14:paraId="1CC8EC10" w14:textId="77777777" w:rsidR="008A615C" w:rsidRDefault="008A615C" w:rsidP="007704AF">
      <w:pPr>
        <w:rPr>
          <w:noProof/>
        </w:rPr>
      </w:pPr>
    </w:p>
    <w:p w14:paraId="2EBCDDBF" w14:textId="6D7E2E73" w:rsidR="007704AF" w:rsidRDefault="007704AF" w:rsidP="007704A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A7FD0E" wp14:editId="2068BF43">
            <wp:extent cx="6524625" cy="3190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322" r="1495"/>
                    <a:stretch/>
                  </pic:blipFill>
                  <pic:spPr bwMode="auto">
                    <a:xfrm>
                      <a:off x="0" y="0"/>
                      <a:ext cx="65246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483D" w14:textId="17A7CDD0" w:rsidR="007704AF" w:rsidRDefault="007704AF" w:rsidP="007704AF">
      <w:pPr>
        <w:rPr>
          <w:rFonts w:ascii="Arial" w:hAnsi="Arial" w:cs="Arial"/>
        </w:rPr>
      </w:pPr>
    </w:p>
    <w:p w14:paraId="1B8F70FE" w14:textId="68EE7E3D" w:rsidR="007704AF" w:rsidRDefault="007704AF" w:rsidP="007704AF">
      <w:pPr>
        <w:rPr>
          <w:rFonts w:ascii="Arial" w:hAnsi="Arial" w:cs="Arial"/>
        </w:rPr>
      </w:pPr>
    </w:p>
    <w:p w14:paraId="206DCC52" w14:textId="2F441751" w:rsidR="007704AF" w:rsidRDefault="007704AF" w:rsidP="007704AF">
      <w:pPr>
        <w:rPr>
          <w:rFonts w:ascii="Arial" w:hAnsi="Arial" w:cs="Arial"/>
        </w:rPr>
      </w:pPr>
    </w:p>
    <w:p w14:paraId="623F5ABC" w14:textId="3388D61C" w:rsidR="007704AF" w:rsidRDefault="007704AF" w:rsidP="007704AF">
      <w:pPr>
        <w:rPr>
          <w:rFonts w:ascii="Arial" w:hAnsi="Arial" w:cs="Arial"/>
        </w:rPr>
      </w:pPr>
    </w:p>
    <w:p w14:paraId="238AB4A9" w14:textId="1B416B9F" w:rsidR="007704AF" w:rsidRDefault="007704AF" w:rsidP="007704AF">
      <w:pPr>
        <w:rPr>
          <w:rFonts w:ascii="Arial" w:hAnsi="Arial" w:cs="Arial"/>
        </w:rPr>
      </w:pPr>
    </w:p>
    <w:p w14:paraId="37CA7D64" w14:textId="6E393BDE" w:rsidR="007704AF" w:rsidRDefault="007704AF" w:rsidP="007704AF">
      <w:pPr>
        <w:rPr>
          <w:rFonts w:ascii="Arial" w:hAnsi="Arial" w:cs="Arial"/>
        </w:rPr>
      </w:pPr>
    </w:p>
    <w:p w14:paraId="24BAABFC" w14:textId="2864B199" w:rsidR="007704AF" w:rsidRDefault="007704AF" w:rsidP="007704AF">
      <w:pPr>
        <w:rPr>
          <w:rFonts w:ascii="Arial" w:hAnsi="Arial" w:cs="Arial"/>
        </w:rPr>
      </w:pPr>
    </w:p>
    <w:p w14:paraId="39FE0643" w14:textId="31BB6E21" w:rsidR="007704AF" w:rsidRDefault="007704AF" w:rsidP="007704AF">
      <w:pPr>
        <w:rPr>
          <w:rFonts w:ascii="Arial" w:hAnsi="Arial" w:cs="Arial"/>
        </w:rPr>
      </w:pPr>
      <w:r>
        <w:rPr>
          <w:rFonts w:ascii="Arial" w:hAnsi="Arial" w:cs="Arial"/>
        </w:rPr>
        <w:t>2.-</w:t>
      </w:r>
    </w:p>
    <w:p w14:paraId="7123A8C4" w14:textId="77777777" w:rsidR="008A615C" w:rsidRDefault="008A615C" w:rsidP="007704AF">
      <w:pPr>
        <w:rPr>
          <w:noProof/>
        </w:rPr>
      </w:pPr>
    </w:p>
    <w:p w14:paraId="7E7CC7D1" w14:textId="32FB6377" w:rsidR="007704AF" w:rsidRDefault="007704AF" w:rsidP="007704A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00662A" wp14:editId="147A4D7D">
            <wp:extent cx="6553200" cy="32289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99" r="1065"/>
                    <a:stretch/>
                  </pic:blipFill>
                  <pic:spPr bwMode="auto">
                    <a:xfrm>
                      <a:off x="0" y="0"/>
                      <a:ext cx="65532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4E415" w14:textId="60049F8F" w:rsidR="007704AF" w:rsidRDefault="007704AF" w:rsidP="007704AF">
      <w:pPr>
        <w:rPr>
          <w:rFonts w:ascii="Arial" w:hAnsi="Arial" w:cs="Arial"/>
        </w:rPr>
      </w:pPr>
    </w:p>
    <w:p w14:paraId="3FC21F39" w14:textId="77777777" w:rsidR="008A615C" w:rsidRDefault="008A615C" w:rsidP="007704AF">
      <w:pPr>
        <w:rPr>
          <w:rFonts w:ascii="Arial" w:hAnsi="Arial" w:cs="Arial"/>
        </w:rPr>
      </w:pPr>
    </w:p>
    <w:p w14:paraId="1CAB4C19" w14:textId="77777777" w:rsidR="008A615C" w:rsidRDefault="008A615C" w:rsidP="007704AF">
      <w:pPr>
        <w:rPr>
          <w:rFonts w:ascii="Arial" w:hAnsi="Arial" w:cs="Arial"/>
        </w:rPr>
      </w:pPr>
    </w:p>
    <w:p w14:paraId="10D2DC68" w14:textId="77777777" w:rsidR="008A615C" w:rsidRDefault="008A615C" w:rsidP="007704AF">
      <w:pPr>
        <w:rPr>
          <w:rFonts w:ascii="Arial" w:hAnsi="Arial" w:cs="Arial"/>
        </w:rPr>
      </w:pPr>
    </w:p>
    <w:p w14:paraId="2D6D33CE" w14:textId="77777777" w:rsidR="008A615C" w:rsidRDefault="008A615C" w:rsidP="007704AF">
      <w:pPr>
        <w:rPr>
          <w:rFonts w:ascii="Arial" w:hAnsi="Arial" w:cs="Arial"/>
        </w:rPr>
      </w:pPr>
    </w:p>
    <w:p w14:paraId="2C6A1DF9" w14:textId="045E36E9" w:rsidR="007704AF" w:rsidRDefault="007704AF" w:rsidP="007704AF">
      <w:pPr>
        <w:rPr>
          <w:rFonts w:ascii="Arial" w:hAnsi="Arial" w:cs="Arial"/>
        </w:rPr>
      </w:pPr>
      <w:r>
        <w:rPr>
          <w:rFonts w:ascii="Arial" w:hAnsi="Arial" w:cs="Arial"/>
        </w:rPr>
        <w:t>CONVERTIDOS DE UNIDADES</w:t>
      </w:r>
    </w:p>
    <w:p w14:paraId="34195AC4" w14:textId="6E72C620" w:rsidR="007704AF" w:rsidRDefault="007704AF" w:rsidP="007704AF">
      <w:pPr>
        <w:rPr>
          <w:rFonts w:ascii="Arial" w:hAnsi="Arial" w:cs="Arial"/>
        </w:rPr>
      </w:pPr>
      <w:r>
        <w:rPr>
          <w:rFonts w:ascii="Arial" w:hAnsi="Arial" w:cs="Arial"/>
        </w:rPr>
        <w:t>1.-</w:t>
      </w:r>
    </w:p>
    <w:p w14:paraId="7B5E5F16" w14:textId="77777777" w:rsidR="008A615C" w:rsidRDefault="008A615C" w:rsidP="007704AF">
      <w:pPr>
        <w:rPr>
          <w:noProof/>
        </w:rPr>
      </w:pPr>
    </w:p>
    <w:p w14:paraId="4F499BF4" w14:textId="45557B0C" w:rsidR="007704AF" w:rsidRDefault="007704AF" w:rsidP="007704AF">
      <w:pPr>
        <w:rPr>
          <w:noProof/>
        </w:rPr>
      </w:pPr>
      <w:r>
        <w:rPr>
          <w:noProof/>
        </w:rPr>
        <w:drawing>
          <wp:inline distT="0" distB="0" distL="0" distR="0" wp14:anchorId="0C868719" wp14:editId="23BDD9B3">
            <wp:extent cx="6543675" cy="32004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067" r="1208"/>
                    <a:stretch/>
                  </pic:blipFill>
                  <pic:spPr bwMode="auto">
                    <a:xfrm>
                      <a:off x="0" y="0"/>
                      <a:ext cx="65436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36206" w14:textId="00C46F27" w:rsidR="007704AF" w:rsidRDefault="007704AF" w:rsidP="007704AF">
      <w:pPr>
        <w:rPr>
          <w:noProof/>
        </w:rPr>
      </w:pPr>
    </w:p>
    <w:p w14:paraId="0AE8DF06" w14:textId="22C090F8" w:rsidR="007704AF" w:rsidRDefault="007704AF" w:rsidP="007704AF">
      <w:pPr>
        <w:rPr>
          <w:noProof/>
        </w:rPr>
      </w:pPr>
    </w:p>
    <w:p w14:paraId="50864A61" w14:textId="6CA81E2B" w:rsidR="007704AF" w:rsidRDefault="00B20BC9" w:rsidP="007704AF">
      <w:pPr>
        <w:rPr>
          <w:noProof/>
        </w:rPr>
      </w:pPr>
      <w:r>
        <w:rPr>
          <w:noProof/>
        </w:rPr>
        <w:t>2</w:t>
      </w:r>
      <w:r w:rsidR="007704AF">
        <w:rPr>
          <w:noProof/>
        </w:rPr>
        <w:t>.-</w:t>
      </w:r>
    </w:p>
    <w:p w14:paraId="089A51D5" w14:textId="089E89F0" w:rsidR="00B20BC9" w:rsidRDefault="00B20BC9" w:rsidP="007704AF">
      <w:pPr>
        <w:rPr>
          <w:noProof/>
        </w:rPr>
      </w:pPr>
      <w:r>
        <w:rPr>
          <w:noProof/>
        </w:rPr>
        <w:drawing>
          <wp:inline distT="0" distB="0" distL="0" distR="0" wp14:anchorId="451E6194" wp14:editId="3E9AF2CF">
            <wp:extent cx="6623685" cy="3724275"/>
            <wp:effectExtent l="0" t="0" r="571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02CB" w14:textId="5961CECE" w:rsidR="007704AF" w:rsidRDefault="007704AF" w:rsidP="007704AF">
      <w:pPr>
        <w:rPr>
          <w:rFonts w:ascii="Arial" w:hAnsi="Arial" w:cs="Arial"/>
        </w:rPr>
      </w:pPr>
    </w:p>
    <w:p w14:paraId="41FCD82E" w14:textId="77777777" w:rsidR="008A615C" w:rsidRDefault="008A615C" w:rsidP="007704AF">
      <w:pPr>
        <w:rPr>
          <w:rFonts w:ascii="Arial" w:hAnsi="Arial" w:cs="Arial"/>
        </w:rPr>
      </w:pPr>
    </w:p>
    <w:p w14:paraId="7F85D32A" w14:textId="77777777" w:rsidR="008A615C" w:rsidRDefault="008A615C" w:rsidP="007704AF">
      <w:pPr>
        <w:rPr>
          <w:rFonts w:ascii="Arial" w:hAnsi="Arial" w:cs="Arial"/>
        </w:rPr>
      </w:pPr>
    </w:p>
    <w:p w14:paraId="24FA6E9F" w14:textId="77777777" w:rsidR="008A615C" w:rsidRDefault="008A615C" w:rsidP="007704AF">
      <w:pPr>
        <w:rPr>
          <w:rFonts w:ascii="Arial" w:hAnsi="Arial" w:cs="Arial"/>
        </w:rPr>
      </w:pPr>
    </w:p>
    <w:p w14:paraId="66BEBF55" w14:textId="77777777" w:rsidR="008A615C" w:rsidRDefault="008A615C" w:rsidP="007704AF">
      <w:pPr>
        <w:rPr>
          <w:rFonts w:ascii="Arial" w:hAnsi="Arial" w:cs="Arial"/>
        </w:rPr>
      </w:pPr>
    </w:p>
    <w:p w14:paraId="40E6295A" w14:textId="77777777" w:rsidR="008A615C" w:rsidRDefault="008A615C" w:rsidP="007704AF">
      <w:pPr>
        <w:rPr>
          <w:rFonts w:ascii="Arial" w:hAnsi="Arial" w:cs="Arial"/>
        </w:rPr>
      </w:pPr>
    </w:p>
    <w:p w14:paraId="51EB058A" w14:textId="77777777" w:rsidR="008A615C" w:rsidRDefault="008A615C" w:rsidP="007704AF">
      <w:pPr>
        <w:rPr>
          <w:rFonts w:ascii="Arial" w:hAnsi="Arial" w:cs="Arial"/>
        </w:rPr>
      </w:pPr>
    </w:p>
    <w:p w14:paraId="4927961D" w14:textId="58CD2AAD" w:rsidR="00B20BC9" w:rsidRDefault="00B20BC9" w:rsidP="007704A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GRÁFICOS EN 2D</w:t>
      </w:r>
    </w:p>
    <w:p w14:paraId="4BA845B6" w14:textId="5CBD0420" w:rsidR="00B20BC9" w:rsidRDefault="00B20BC9" w:rsidP="007704AF">
      <w:pPr>
        <w:rPr>
          <w:rFonts w:ascii="Arial" w:hAnsi="Arial" w:cs="Arial"/>
        </w:rPr>
      </w:pPr>
      <w:r>
        <w:rPr>
          <w:rFonts w:ascii="Arial" w:hAnsi="Arial" w:cs="Arial"/>
        </w:rPr>
        <w:t>1.-</w:t>
      </w:r>
    </w:p>
    <w:p w14:paraId="5A542EF8" w14:textId="1F168FDF" w:rsidR="00B20BC9" w:rsidRDefault="00B20BC9" w:rsidP="007704AF">
      <w:pPr>
        <w:rPr>
          <w:noProof/>
        </w:rPr>
      </w:pPr>
      <w:r>
        <w:rPr>
          <w:noProof/>
        </w:rPr>
        <w:drawing>
          <wp:inline distT="0" distB="0" distL="0" distR="0" wp14:anchorId="5F867A68" wp14:editId="0D26A863">
            <wp:extent cx="6623685" cy="3724275"/>
            <wp:effectExtent l="0" t="0" r="571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1070" w14:textId="537A19BB" w:rsidR="00B20BC9" w:rsidRDefault="00B20BC9" w:rsidP="00B20BC9">
      <w:pPr>
        <w:rPr>
          <w:noProof/>
        </w:rPr>
      </w:pPr>
    </w:p>
    <w:p w14:paraId="0E3A08C8" w14:textId="636F9F12" w:rsidR="00B20BC9" w:rsidRDefault="00B20BC9" w:rsidP="00B20BC9">
      <w:pPr>
        <w:rPr>
          <w:rFonts w:ascii="Arial" w:hAnsi="Arial" w:cs="Arial"/>
        </w:rPr>
      </w:pPr>
    </w:p>
    <w:p w14:paraId="04A16DDF" w14:textId="4000C054" w:rsidR="00B20BC9" w:rsidRDefault="00B20BC9" w:rsidP="00B20BC9">
      <w:pPr>
        <w:rPr>
          <w:rFonts w:ascii="Arial" w:hAnsi="Arial" w:cs="Arial"/>
        </w:rPr>
      </w:pPr>
    </w:p>
    <w:p w14:paraId="77DF38D2" w14:textId="4993B61E" w:rsidR="00B20BC9" w:rsidRDefault="00B20BC9" w:rsidP="00B20BC9">
      <w:pPr>
        <w:rPr>
          <w:rFonts w:ascii="Arial" w:hAnsi="Arial" w:cs="Arial"/>
        </w:rPr>
      </w:pPr>
    </w:p>
    <w:p w14:paraId="39FCD117" w14:textId="7D290ABD" w:rsidR="00B20BC9" w:rsidRDefault="00B20BC9" w:rsidP="00B20BC9">
      <w:pPr>
        <w:rPr>
          <w:rFonts w:ascii="Arial" w:hAnsi="Arial" w:cs="Arial"/>
        </w:rPr>
      </w:pPr>
      <w:r>
        <w:rPr>
          <w:rFonts w:ascii="Arial" w:hAnsi="Arial" w:cs="Arial"/>
        </w:rPr>
        <w:t>GOOGLE ACADÉMICO</w:t>
      </w:r>
    </w:p>
    <w:p w14:paraId="2A8DF11E" w14:textId="75C061E0" w:rsidR="00B20BC9" w:rsidRDefault="00B20BC9" w:rsidP="00B20BC9">
      <w:pPr>
        <w:rPr>
          <w:rFonts w:ascii="Arial" w:hAnsi="Arial" w:cs="Arial"/>
        </w:rPr>
      </w:pPr>
      <w:r>
        <w:rPr>
          <w:rFonts w:ascii="Arial" w:hAnsi="Arial" w:cs="Arial"/>
        </w:rPr>
        <w:t>1.-</w:t>
      </w:r>
    </w:p>
    <w:p w14:paraId="7077B7A6" w14:textId="5FB3B54F" w:rsidR="00B20BC9" w:rsidRDefault="00B20BC9" w:rsidP="00B20BC9">
      <w:pPr>
        <w:rPr>
          <w:noProof/>
        </w:rPr>
      </w:pPr>
      <w:r>
        <w:rPr>
          <w:noProof/>
        </w:rPr>
        <w:drawing>
          <wp:inline distT="0" distB="0" distL="0" distR="0" wp14:anchorId="7D288A06" wp14:editId="658FFB97">
            <wp:extent cx="6623685" cy="3724275"/>
            <wp:effectExtent l="0" t="0" r="571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6F4B" w14:textId="4638292A" w:rsidR="00B20BC9" w:rsidRPr="00B20BC9" w:rsidRDefault="00B20BC9" w:rsidP="00B20BC9">
      <w:pPr>
        <w:rPr>
          <w:rFonts w:ascii="Arial" w:hAnsi="Arial" w:cs="Arial"/>
        </w:rPr>
      </w:pPr>
    </w:p>
    <w:p w14:paraId="008AEFA8" w14:textId="77777777" w:rsidR="008A615C" w:rsidRDefault="008A615C" w:rsidP="00B20BC9">
      <w:pPr>
        <w:rPr>
          <w:noProof/>
        </w:rPr>
      </w:pPr>
    </w:p>
    <w:p w14:paraId="6951E0E3" w14:textId="77777777" w:rsidR="008A615C" w:rsidRDefault="008A615C" w:rsidP="00B20BC9">
      <w:pPr>
        <w:rPr>
          <w:noProof/>
        </w:rPr>
      </w:pPr>
    </w:p>
    <w:p w14:paraId="369BE6E7" w14:textId="77777777" w:rsidR="008A615C" w:rsidRDefault="008A615C" w:rsidP="00B20BC9">
      <w:pPr>
        <w:rPr>
          <w:noProof/>
        </w:rPr>
      </w:pPr>
    </w:p>
    <w:p w14:paraId="08F8A768" w14:textId="052D517D" w:rsidR="00B20BC9" w:rsidRDefault="00B20BC9" w:rsidP="00B20BC9">
      <w:pPr>
        <w:rPr>
          <w:noProof/>
        </w:rPr>
      </w:pPr>
      <w:r>
        <w:rPr>
          <w:noProof/>
        </w:rPr>
        <w:t>2.-</w:t>
      </w:r>
    </w:p>
    <w:p w14:paraId="7EDA9FD1" w14:textId="4C313791" w:rsidR="00B20BC9" w:rsidRDefault="00B20BC9" w:rsidP="00B20BC9">
      <w:pPr>
        <w:rPr>
          <w:noProof/>
        </w:rPr>
      </w:pPr>
      <w:r>
        <w:rPr>
          <w:noProof/>
        </w:rPr>
        <w:drawing>
          <wp:inline distT="0" distB="0" distL="0" distR="0" wp14:anchorId="351A5B56" wp14:editId="5ADA8DA8">
            <wp:extent cx="6623685" cy="3724275"/>
            <wp:effectExtent l="0" t="0" r="571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913E" w14:textId="4A29A9A6" w:rsidR="00593CD1" w:rsidRPr="00593CD1" w:rsidRDefault="00593CD1" w:rsidP="00593CD1">
      <w:pPr>
        <w:rPr>
          <w:rFonts w:ascii="Arial" w:hAnsi="Arial" w:cs="Arial"/>
        </w:rPr>
      </w:pPr>
    </w:p>
    <w:p w14:paraId="3B5E3300" w14:textId="27D75DD8" w:rsidR="00593CD1" w:rsidRDefault="00593CD1" w:rsidP="00593CD1">
      <w:pPr>
        <w:rPr>
          <w:noProof/>
        </w:rPr>
      </w:pPr>
    </w:p>
    <w:p w14:paraId="0C37EEF4" w14:textId="745F3876" w:rsidR="00593CD1" w:rsidRDefault="00593CD1" w:rsidP="00593CD1">
      <w:pPr>
        <w:tabs>
          <w:tab w:val="left" w:pos="3945"/>
        </w:tabs>
        <w:rPr>
          <w:rFonts w:ascii="Arial" w:hAnsi="Arial" w:cs="Arial"/>
        </w:rPr>
      </w:pPr>
    </w:p>
    <w:p w14:paraId="0E92CEBD" w14:textId="3111D684" w:rsidR="00F108CB" w:rsidRDefault="00F108CB" w:rsidP="00593CD1">
      <w:pPr>
        <w:tabs>
          <w:tab w:val="left" w:pos="3945"/>
        </w:tabs>
        <w:rPr>
          <w:rFonts w:ascii="Arial" w:hAnsi="Arial" w:cs="Arial"/>
        </w:rPr>
      </w:pPr>
    </w:p>
    <w:p w14:paraId="145F6617" w14:textId="2ADC358E" w:rsidR="00F108CB" w:rsidRDefault="00F108CB" w:rsidP="00593CD1">
      <w:pPr>
        <w:tabs>
          <w:tab w:val="left" w:pos="3945"/>
        </w:tabs>
        <w:rPr>
          <w:rFonts w:ascii="Arial" w:hAnsi="Arial" w:cs="Arial"/>
        </w:rPr>
      </w:pPr>
    </w:p>
    <w:p w14:paraId="5CFF6113" w14:textId="1219ED31" w:rsidR="00F108CB" w:rsidRDefault="00F108CB" w:rsidP="00F108CB">
      <w:pPr>
        <w:tabs>
          <w:tab w:val="left" w:pos="3945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EJERCICIOS DE PRÁCTICA</w:t>
      </w:r>
    </w:p>
    <w:p w14:paraId="198BB2CA" w14:textId="1F56B272" w:rsidR="00593CD1" w:rsidRDefault="00593CD1" w:rsidP="00593CD1">
      <w:pPr>
        <w:tabs>
          <w:tab w:val="left" w:pos="3945"/>
        </w:tabs>
        <w:rPr>
          <w:rFonts w:ascii="Arial" w:hAnsi="Arial" w:cs="Arial"/>
        </w:rPr>
      </w:pPr>
    </w:p>
    <w:p w14:paraId="5C0888B1" w14:textId="4E70E0DE" w:rsidR="00593CD1" w:rsidRDefault="00593CD1" w:rsidP="00593CD1">
      <w:pPr>
        <w:tabs>
          <w:tab w:val="left" w:pos="3945"/>
        </w:tabs>
        <w:rPr>
          <w:rFonts w:ascii="Arial" w:hAnsi="Arial" w:cs="Arial"/>
        </w:rPr>
      </w:pPr>
    </w:p>
    <w:p w14:paraId="5B6F7412" w14:textId="7CBF1E7C" w:rsidR="00593CD1" w:rsidRPr="00D1359E" w:rsidRDefault="00D1359E" w:rsidP="00593CD1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D1359E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BUSCAR IMÁGENES EMPLEANDO TU FOTO EN GOOGLE E </w:t>
      </w:r>
      <w:proofErr w:type="gramStart"/>
      <w:r w:rsidRPr="00D1359E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INDICAR</w:t>
      </w:r>
      <w:proofErr w:type="gramEnd"/>
      <w:r w:rsidRPr="00D1359E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QUE PATRONES CONSIDERA PARA MOSTRARTE ESOS RESULTADOS</w:t>
      </w:r>
    </w:p>
    <w:p w14:paraId="3FE03254" w14:textId="77777777" w:rsidR="00D1359E" w:rsidRDefault="00D1359E" w:rsidP="00593CD1">
      <w:pPr>
        <w:tabs>
          <w:tab w:val="left" w:pos="3945"/>
        </w:tabs>
        <w:rPr>
          <w:noProof/>
        </w:rPr>
      </w:pPr>
    </w:p>
    <w:p w14:paraId="02AE87C6" w14:textId="5D4BE976" w:rsidR="00D1359E" w:rsidRDefault="00D1359E" w:rsidP="00593CD1">
      <w:pPr>
        <w:tabs>
          <w:tab w:val="left" w:pos="3945"/>
        </w:tabs>
        <w:rPr>
          <w:noProof/>
        </w:rPr>
      </w:pPr>
      <w:r>
        <w:rPr>
          <w:noProof/>
        </w:rPr>
        <w:drawing>
          <wp:inline distT="0" distB="0" distL="0" distR="0" wp14:anchorId="0000EF87" wp14:editId="3EF1CCD5">
            <wp:extent cx="6210300" cy="2647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598" r="2220" b="12253"/>
                    <a:stretch/>
                  </pic:blipFill>
                  <pic:spPr bwMode="auto">
                    <a:xfrm>
                      <a:off x="0" y="0"/>
                      <a:ext cx="6217786" cy="265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83294" w14:textId="1B9CE965" w:rsidR="00D1359E" w:rsidRDefault="00D1359E" w:rsidP="00593CD1">
      <w:pPr>
        <w:tabs>
          <w:tab w:val="left" w:pos="3945"/>
        </w:tabs>
        <w:rPr>
          <w:noProof/>
        </w:rPr>
      </w:pPr>
    </w:p>
    <w:p w14:paraId="1807ECF6" w14:textId="21364877" w:rsidR="00F108CB" w:rsidRDefault="00D1359E" w:rsidP="00593CD1">
      <w:p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Claramente podemos observar que el patrón seguido es el de las </w:t>
      </w:r>
      <w:proofErr w:type="spellStart"/>
      <w:r>
        <w:rPr>
          <w:rFonts w:ascii="Arial" w:hAnsi="Arial" w:cs="Arial"/>
          <w:sz w:val="22"/>
          <w:szCs w:val="22"/>
        </w:rPr>
        <w:t>selfies</w:t>
      </w:r>
      <w:proofErr w:type="spellEnd"/>
      <w:r>
        <w:rPr>
          <w:rFonts w:ascii="Arial" w:hAnsi="Arial" w:cs="Arial"/>
          <w:sz w:val="22"/>
          <w:szCs w:val="22"/>
        </w:rPr>
        <w:t xml:space="preserve"> o autofotos</w:t>
      </w:r>
    </w:p>
    <w:p w14:paraId="66D9606D" w14:textId="77777777" w:rsidR="00D1359E" w:rsidRDefault="00D1359E" w:rsidP="00593CD1">
      <w:pPr>
        <w:tabs>
          <w:tab w:val="left" w:pos="3945"/>
        </w:tabs>
        <w:rPr>
          <w:rFonts w:ascii="Arial" w:hAnsi="Arial" w:cs="Arial"/>
          <w:color w:val="4B4B4B"/>
          <w:sz w:val="20"/>
          <w:szCs w:val="20"/>
          <w:shd w:val="clear" w:color="auto" w:fill="FFFFFF"/>
        </w:rPr>
      </w:pPr>
    </w:p>
    <w:p w14:paraId="17569709" w14:textId="77777777" w:rsidR="008A615C" w:rsidRDefault="008A615C" w:rsidP="00593CD1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</w:p>
    <w:p w14:paraId="6F46D343" w14:textId="77777777" w:rsidR="008A615C" w:rsidRDefault="008A615C" w:rsidP="00593CD1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</w:p>
    <w:p w14:paraId="719307EF" w14:textId="77777777" w:rsidR="008A615C" w:rsidRDefault="008A615C" w:rsidP="00593CD1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</w:p>
    <w:p w14:paraId="3A86AEE9" w14:textId="0B23A58F" w:rsidR="00D1359E" w:rsidRPr="00D1359E" w:rsidRDefault="00D1359E" w:rsidP="00593CD1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D1359E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REALIZA UNA INVESTIGACIÓN A CERCA DE ALOJAMIENTO EN LA NUBE VENTAJAS Y DESVENTAJAS</w:t>
      </w:r>
    </w:p>
    <w:p w14:paraId="2540807C" w14:textId="341B2C27" w:rsidR="00D1359E" w:rsidRDefault="00D1359E" w:rsidP="00D1359E">
      <w:p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Almacenamiento en la nube</w:t>
      </w:r>
    </w:p>
    <w:p w14:paraId="1179A552" w14:textId="767910C7" w:rsidR="00D1359E" w:rsidRDefault="00D1359E" w:rsidP="00D1359E">
      <w:p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Ventajas</w:t>
      </w:r>
    </w:p>
    <w:p w14:paraId="1D85AA5D" w14:textId="595C3DFF" w:rsidR="00D1359E" w:rsidRDefault="00D1359E" w:rsidP="00D1359E">
      <w:pPr>
        <w:pStyle w:val="Prrafodelista"/>
        <w:numPr>
          <w:ilvl w:val="0"/>
          <w:numId w:val="3"/>
        </w:num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Disponibilidad inmediata de archivos para consultarlos cuando y donde sea.</w:t>
      </w:r>
    </w:p>
    <w:p w14:paraId="42C34F5B" w14:textId="7B1B4A48" w:rsidR="00D1359E" w:rsidRDefault="00D1359E" w:rsidP="00D1359E">
      <w:pPr>
        <w:pStyle w:val="Prrafodelista"/>
        <w:numPr>
          <w:ilvl w:val="0"/>
          <w:numId w:val="3"/>
        </w:num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Ahorro de espacio en dispositivos móviles.</w:t>
      </w:r>
    </w:p>
    <w:p w14:paraId="60FDB25A" w14:textId="6717455B" w:rsidR="00D1359E" w:rsidRDefault="00D1359E" w:rsidP="00D1359E">
      <w:pPr>
        <w:pStyle w:val="Prrafodelista"/>
        <w:numPr>
          <w:ilvl w:val="0"/>
          <w:numId w:val="3"/>
        </w:num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 </w:t>
      </w:r>
      <w:proofErr w:type="spellStart"/>
      <w:r>
        <w:rPr>
          <w:rFonts w:ascii="Arial" w:hAnsi="Arial" w:cs="Arial"/>
          <w:sz w:val="22"/>
          <w:szCs w:val="22"/>
        </w:rPr>
        <w:t>mas</w:t>
      </w:r>
      <w:proofErr w:type="spellEnd"/>
      <w:r>
        <w:rPr>
          <w:rFonts w:ascii="Arial" w:hAnsi="Arial" w:cs="Arial"/>
          <w:sz w:val="22"/>
          <w:szCs w:val="22"/>
        </w:rPr>
        <w:t xml:space="preserve"> difícil perder tus archivos en </w:t>
      </w:r>
      <w:proofErr w:type="gramStart"/>
      <w:r>
        <w:rPr>
          <w:rFonts w:ascii="Arial" w:hAnsi="Arial" w:cs="Arial"/>
          <w:sz w:val="22"/>
          <w:szCs w:val="22"/>
        </w:rPr>
        <w:t>ésta</w:t>
      </w:r>
      <w:proofErr w:type="gramEnd"/>
      <w:r>
        <w:rPr>
          <w:rFonts w:ascii="Arial" w:hAnsi="Arial" w:cs="Arial"/>
          <w:sz w:val="22"/>
          <w:szCs w:val="22"/>
        </w:rPr>
        <w:t xml:space="preserve"> plataforma</w:t>
      </w:r>
    </w:p>
    <w:p w14:paraId="02CC8F8D" w14:textId="5FD0CF81" w:rsidR="00D1359E" w:rsidRDefault="00D1359E" w:rsidP="00D1359E">
      <w:p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Desventajas</w:t>
      </w:r>
    </w:p>
    <w:p w14:paraId="68B56D50" w14:textId="7B7553DC" w:rsidR="00D1359E" w:rsidRDefault="00D1359E" w:rsidP="00D1359E">
      <w:pPr>
        <w:pStyle w:val="Prrafodelista"/>
        <w:numPr>
          <w:ilvl w:val="0"/>
          <w:numId w:val="4"/>
        </w:num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Los datos pueden acabar en manos de terceros</w:t>
      </w:r>
    </w:p>
    <w:p w14:paraId="5F1F29C3" w14:textId="26B5E256" w:rsidR="00D1359E" w:rsidRDefault="00D1359E" w:rsidP="00D1359E">
      <w:pPr>
        <w:pStyle w:val="Prrafodelista"/>
        <w:numPr>
          <w:ilvl w:val="0"/>
          <w:numId w:val="4"/>
        </w:num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Requiere acceso a internet</w:t>
      </w:r>
    </w:p>
    <w:p w14:paraId="2AB8B66A" w14:textId="0A34C4D1" w:rsidR="00D1359E" w:rsidRDefault="00D1359E" w:rsidP="00D1359E">
      <w:pPr>
        <w:pStyle w:val="Prrafodelista"/>
        <w:numPr>
          <w:ilvl w:val="0"/>
          <w:numId w:val="4"/>
        </w:numPr>
        <w:tabs>
          <w:tab w:val="left" w:pos="394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seguridad depende de la empresa y nos perjudica si llega a haber fallos</w:t>
      </w:r>
    </w:p>
    <w:p w14:paraId="256F30DD" w14:textId="044BAAA0" w:rsidR="005D6713" w:rsidRDefault="005D6713" w:rsidP="005D6713">
      <w:pPr>
        <w:tabs>
          <w:tab w:val="left" w:pos="3945"/>
        </w:tabs>
        <w:rPr>
          <w:rFonts w:ascii="Arial" w:hAnsi="Arial" w:cs="Arial"/>
          <w:sz w:val="22"/>
          <w:szCs w:val="22"/>
        </w:rPr>
      </w:pPr>
    </w:p>
    <w:p w14:paraId="65DD713F" w14:textId="68CDD29F" w:rsidR="005D6713" w:rsidRDefault="005D6713" w:rsidP="005D6713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5D671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INDICA LAS CARACTERÍSTICAS, VENTAJAS Y DESVENTAJAS DE POR LO MENOS TRES SERVIDORES DE CORREO</w:t>
      </w:r>
    </w:p>
    <w:p w14:paraId="3B160DA1" w14:textId="56B72120" w:rsidR="005D6713" w:rsidRDefault="005D6713" w:rsidP="005D6713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Gmail</w:t>
      </w:r>
    </w:p>
    <w:p w14:paraId="4A7EA7C9" w14:textId="386CC26B" w:rsidR="005D6713" w:rsidRDefault="005D6713" w:rsidP="005D6713">
      <w:pPr>
        <w:pStyle w:val="Prrafodelista"/>
        <w:numPr>
          <w:ilvl w:val="0"/>
          <w:numId w:val="5"/>
        </w:numPr>
        <w:tabs>
          <w:tab w:val="left" w:pos="394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Ventajas:</w:t>
      </w:r>
    </w:p>
    <w:p w14:paraId="3F6B47E1" w14:textId="6501828C" w:rsidR="005D6713" w:rsidRDefault="005D6713" w:rsidP="005D6713">
      <w:pPr>
        <w:pStyle w:val="Prrafodelista"/>
        <w:numPr>
          <w:ilvl w:val="1"/>
          <w:numId w:val="5"/>
        </w:numPr>
        <w:tabs>
          <w:tab w:val="left" w:pos="394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Gran capacidad de almacenamiento de mensajes</w:t>
      </w:r>
    </w:p>
    <w:p w14:paraId="05FA1DEA" w14:textId="2431389E" w:rsidR="005D6713" w:rsidRDefault="005D6713" w:rsidP="005D6713">
      <w:pPr>
        <w:pStyle w:val="Prrafodelista"/>
        <w:numPr>
          <w:ilvl w:val="1"/>
          <w:numId w:val="5"/>
        </w:numPr>
        <w:tabs>
          <w:tab w:val="left" w:pos="394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Puede permanecer inactiva durante un largo tiempo sin ser cancelada</w:t>
      </w:r>
    </w:p>
    <w:p w14:paraId="0F55DBDE" w14:textId="12616005" w:rsidR="005D6713" w:rsidRDefault="005D6713" w:rsidP="005D6713">
      <w:pPr>
        <w:pStyle w:val="Prrafodelista"/>
        <w:numPr>
          <w:ilvl w:val="0"/>
          <w:numId w:val="5"/>
        </w:numPr>
        <w:tabs>
          <w:tab w:val="left" w:pos="394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Desventajas</w:t>
      </w:r>
    </w:p>
    <w:p w14:paraId="3CAD4D99" w14:textId="004400E1" w:rsidR="005D6713" w:rsidRDefault="005D6713" w:rsidP="005D6713">
      <w:pPr>
        <w:pStyle w:val="Prrafodelista"/>
        <w:numPr>
          <w:ilvl w:val="1"/>
          <w:numId w:val="5"/>
        </w:numPr>
        <w:tabs>
          <w:tab w:val="left" w:pos="394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Inestable si la conexión a internet no es muy rápida</w:t>
      </w:r>
    </w:p>
    <w:p w14:paraId="4BE27661" w14:textId="1921DB99" w:rsidR="005D6713" w:rsidRDefault="005D6713" w:rsidP="005D6713">
      <w:pPr>
        <w:pStyle w:val="Prrafodelista"/>
        <w:numPr>
          <w:ilvl w:val="1"/>
          <w:numId w:val="5"/>
        </w:numPr>
        <w:tabs>
          <w:tab w:val="left" w:pos="394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navegadores antiguos la versión normal de Gmail no se carga, por lo que se tiene que cargar la versión de </w:t>
      </w:r>
      <w:proofErr w:type="spellStart"/>
      <w:r>
        <w:rPr>
          <w:rFonts w:ascii="Arial" w:hAnsi="Arial" w:cs="Arial"/>
          <w:color w:val="000000" w:themeColor="text1"/>
        </w:rPr>
        <w:t>html</w:t>
      </w:r>
      <w:proofErr w:type="spellEnd"/>
      <w:r>
        <w:rPr>
          <w:rFonts w:ascii="Arial" w:hAnsi="Arial" w:cs="Arial"/>
          <w:color w:val="000000" w:themeColor="text1"/>
        </w:rPr>
        <w:t>, la cual tarda en cargar</w:t>
      </w:r>
    </w:p>
    <w:p w14:paraId="179A35F7" w14:textId="03F9CEB0" w:rsidR="008A615C" w:rsidRDefault="005D6713" w:rsidP="008A615C">
      <w:pPr>
        <w:pStyle w:val="Prrafodelista"/>
        <w:numPr>
          <w:ilvl w:val="1"/>
          <w:numId w:val="5"/>
        </w:numPr>
        <w:tabs>
          <w:tab w:val="left" w:pos="394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 puede usar un dominio </w:t>
      </w:r>
      <w:proofErr w:type="gramStart"/>
      <w:r>
        <w:rPr>
          <w:rFonts w:ascii="Arial" w:hAnsi="Arial" w:cs="Arial"/>
          <w:color w:val="000000" w:themeColor="text1"/>
        </w:rPr>
        <w:t>personalizado</w:t>
      </w:r>
      <w:proofErr w:type="gramEnd"/>
      <w:r>
        <w:rPr>
          <w:rFonts w:ascii="Arial" w:hAnsi="Arial" w:cs="Arial"/>
          <w:color w:val="000000" w:themeColor="text1"/>
        </w:rPr>
        <w:t xml:space="preserve"> pero se debe pagar una suscripción mensual</w:t>
      </w:r>
    </w:p>
    <w:p w14:paraId="217AE572" w14:textId="02C1000A" w:rsidR="008A615C" w:rsidRDefault="008A615C" w:rsidP="008A615C">
      <w:pPr>
        <w:pStyle w:val="Prrafodelista"/>
        <w:tabs>
          <w:tab w:val="left" w:pos="3945"/>
        </w:tabs>
        <w:rPr>
          <w:rFonts w:ascii="Arial" w:hAnsi="Arial" w:cs="Arial"/>
          <w:color w:val="000000" w:themeColor="text1"/>
        </w:rPr>
      </w:pPr>
    </w:p>
    <w:p w14:paraId="412B26E5" w14:textId="2F7FFFED" w:rsidR="008A615C" w:rsidRDefault="008A615C" w:rsidP="008A615C">
      <w:pPr>
        <w:pStyle w:val="Prrafodelista"/>
        <w:tabs>
          <w:tab w:val="left" w:pos="3945"/>
        </w:tabs>
        <w:rPr>
          <w:rFonts w:ascii="Arial" w:hAnsi="Arial" w:cs="Arial"/>
          <w:color w:val="000000" w:themeColor="text1"/>
        </w:rPr>
      </w:pPr>
    </w:p>
    <w:p w14:paraId="2ED2570F" w14:textId="679627F9" w:rsidR="008A615C" w:rsidRDefault="008A615C" w:rsidP="008A615C">
      <w:pPr>
        <w:tabs>
          <w:tab w:val="left" w:pos="3945"/>
        </w:tabs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8A615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EMPLEANDO EL BUSCADOR DE GOOGLE Y HACIENDO USO DE LA CALCULADORA, GENERA UN PARABOLOIDE</w:t>
      </w:r>
    </w:p>
    <w:p w14:paraId="06887B4A" w14:textId="64E70FF7" w:rsidR="008A615C" w:rsidRPr="008A615C" w:rsidRDefault="008A615C" w:rsidP="008A615C">
      <w:pPr>
        <w:tabs>
          <w:tab w:val="left" w:pos="3945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5C70DE" wp14:editId="19170914">
            <wp:extent cx="6623685" cy="3724275"/>
            <wp:effectExtent l="0" t="0" r="571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15C" w:rsidRPr="008A615C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D9EB8" w14:textId="77777777" w:rsidR="0043725E" w:rsidRDefault="0043725E">
      <w:r>
        <w:separator/>
      </w:r>
    </w:p>
  </w:endnote>
  <w:endnote w:type="continuationSeparator" w:id="0">
    <w:p w14:paraId="578ED2A9" w14:textId="77777777" w:rsidR="0043725E" w:rsidRDefault="00437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0B9F7" w14:textId="77777777" w:rsidR="0043725E" w:rsidRDefault="0043725E">
      <w:r>
        <w:rPr>
          <w:color w:val="000000"/>
        </w:rPr>
        <w:separator/>
      </w:r>
    </w:p>
  </w:footnote>
  <w:footnote w:type="continuationSeparator" w:id="0">
    <w:p w14:paraId="3F8A42EB" w14:textId="77777777" w:rsidR="0043725E" w:rsidRDefault="004372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DB9"/>
    <w:multiLevelType w:val="multilevel"/>
    <w:tmpl w:val="F9749D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F234D"/>
    <w:multiLevelType w:val="hybridMultilevel"/>
    <w:tmpl w:val="193A1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51F5B"/>
    <w:multiLevelType w:val="hybridMultilevel"/>
    <w:tmpl w:val="1B6C5C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4C7364"/>
    <w:multiLevelType w:val="hybridMultilevel"/>
    <w:tmpl w:val="319212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F67083"/>
    <w:multiLevelType w:val="hybridMultilevel"/>
    <w:tmpl w:val="3FA4D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D3755"/>
    <w:rsid w:val="003C3326"/>
    <w:rsid w:val="0043725E"/>
    <w:rsid w:val="00555ADD"/>
    <w:rsid w:val="00593CD1"/>
    <w:rsid w:val="005D6713"/>
    <w:rsid w:val="005E720D"/>
    <w:rsid w:val="007704AF"/>
    <w:rsid w:val="008A615C"/>
    <w:rsid w:val="00AA61C0"/>
    <w:rsid w:val="00B20BC9"/>
    <w:rsid w:val="00BF0D5A"/>
    <w:rsid w:val="00D1359E"/>
    <w:rsid w:val="00DC7012"/>
    <w:rsid w:val="00ED3755"/>
    <w:rsid w:val="00F108CB"/>
    <w:rsid w:val="00F3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FC684"/>
  <w15:docId w15:val="{172ED638-E2ED-4C21-B1DE-5645A537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1359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369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Jehudiel Toledano</cp:lastModifiedBy>
  <cp:revision>2</cp:revision>
  <dcterms:created xsi:type="dcterms:W3CDTF">2020-10-13T04:32:00Z</dcterms:created>
  <dcterms:modified xsi:type="dcterms:W3CDTF">2020-10-13T04:32:00Z</dcterms:modified>
</cp:coreProperties>
</file>